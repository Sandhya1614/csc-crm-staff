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31926830"/>
        <w:placeholder>
          <w:docPart w:val="3169B617F3890C47A50903DFE9F308C1"/>
        </w:placeholder>
        <w:temporary/>
        <w:showingPlcHdr/>
        <w15:appearance w15:val="hidden"/>
      </w:sdtPr>
      <w:sdtContent>
        <w:p w14:paraId="16FA7A02" w14:textId="77777777" w:rsidR="00AA11F3" w:rsidRDefault="00000000">
          <w:pPr>
            <w:pStyle w:val="Subtitle"/>
          </w:pPr>
          <w:r>
            <w:t>Subtitle</w:t>
          </w:r>
        </w:p>
      </w:sdtContent>
    </w:sdt>
    <w:sdt>
      <w:sdtPr>
        <w:id w:val="833881155"/>
        <w:placeholder>
          <w:docPart w:val="403633BADCEFBA4DB4A994555BB9FD8B"/>
        </w:placeholder>
        <w:temporary/>
        <w:showingPlcHdr/>
        <w15:appearance w15:val="hidden"/>
      </w:sdtPr>
      <w:sdtContent>
        <w:p w14:paraId="22276144" w14:textId="77777777" w:rsidR="00AA11F3" w:rsidRDefault="00000000">
          <w:pPr>
            <w:pStyle w:val="Title"/>
          </w:pPr>
          <w:r>
            <w:t>Title</w:t>
          </w:r>
        </w:p>
      </w:sdtContent>
    </w:sdt>
    <w:sdt>
      <w:sdtPr>
        <w:id w:val="-1086150644"/>
        <w:placeholder>
          <w:docPart w:val="D6E0206ED9ED6D46A10532267A9532B8"/>
        </w:placeholder>
        <w:temporary/>
        <w:showingPlcHdr/>
        <w15:appearance w15:val="hidden"/>
      </w:sdtPr>
      <w:sdtContent>
        <w:p w14:paraId="5BCB2C91" w14:textId="77777777" w:rsidR="00AA11F3" w:rsidRDefault="00000000">
          <w:pPr>
            <w:pStyle w:val="Author"/>
          </w:pPr>
          <w:r>
            <w:rPr>
              <w:noProof/>
            </w:rPr>
            <w:t>Author</w:t>
          </w:r>
        </w:p>
      </w:sdtContent>
    </w:sdt>
    <w:p w14:paraId="1C799FBA" w14:textId="77777777" w:rsidR="00AA11F3" w:rsidRDefault="00000000">
      <w:r>
        <w:rPr>
          <w:noProof/>
          <w:lang w:eastAsia="en-US"/>
        </w:rPr>
        <w:drawing>
          <wp:inline distT="0" distB="0" distL="0" distR="0" wp14:anchorId="72755DA8" wp14:editId="1B96F137">
            <wp:extent cx="5486400" cy="3657600"/>
            <wp:effectExtent l="0" t="0" r="0" b="0"/>
            <wp:docPr id="2" name="Picture 2" title="Photo of an otter floating on its 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2040_9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F60" w14:textId="77777777" w:rsidR="00AA11F3" w:rsidRDefault="00000000">
      <w:pPr>
        <w:pStyle w:val="Heading1"/>
      </w:pPr>
      <w:sdt>
        <w:sdtPr>
          <w:id w:val="451596494"/>
          <w:placeholder>
            <w:docPart w:val="D9D9B8F127768E49A56ABD07B455004B"/>
          </w:placeholder>
          <w:temporary/>
          <w:showingPlcHdr/>
          <w15:appearance w15:val="hidden"/>
        </w:sdtPr>
        <w:sdtContent>
          <w:r>
            <w:rPr>
              <w:noProof/>
            </w:rPr>
            <w:t>Heading 1</w:t>
          </w:r>
        </w:sdtContent>
      </w:sdt>
    </w:p>
    <w:sdt>
      <w:sdtPr>
        <w:id w:val="-731776231"/>
        <w:placeholder>
          <w:docPart w:val="B08EFA21D4DECF44A92E342D298EE658"/>
        </w:placeholder>
        <w:temporary/>
        <w:showingPlcHdr/>
        <w15:appearance w15:val="hidden"/>
      </w:sdtPr>
      <w:sdtContent>
        <w:p w14:paraId="494A7052" w14:textId="77777777" w:rsidR="00AA11F3" w:rsidRDefault="00000000">
          <w:r>
            <w:t>To get started right away, just tap any placeholder text (such as this) and start typing.</w:t>
          </w:r>
        </w:p>
      </w:sdtContent>
    </w:sdt>
    <w:sdt>
      <w:sdtPr>
        <w:id w:val="1253233553"/>
        <w:placeholder>
          <w:docPart w:val="7BA9E9380627CA42A4087DCFC1048F8D"/>
        </w:placeholder>
        <w:temporary/>
        <w:showingPlcHdr/>
        <w15:appearance w15:val="hidden"/>
      </w:sdtPr>
      <w:sdtContent>
        <w:p w14:paraId="47C3C757" w14:textId="77777777" w:rsidR="00AA11F3" w:rsidRDefault="00000000">
          <w:pPr>
            <w:pStyle w:val="ListBullet"/>
          </w:pPr>
          <w:r>
            <w:t>View and edit this document in Word on your computer, tablet, or phone.</w:t>
          </w:r>
        </w:p>
        <w:p w14:paraId="3CC339D6" w14:textId="77777777" w:rsidR="00AA11F3" w:rsidRDefault="00000000">
          <w:pPr>
            <w:pStyle w:val="ListBullet"/>
          </w:pPr>
          <w:r>
            <w:t>You can edit text; easily insert content such as pictures, shapes, and tables; and seamlessly save the document to the cloud from Word on your Windows, Mac, Android, or iOS device.</w:t>
          </w:r>
        </w:p>
      </w:sdtContent>
    </w:sdt>
    <w:sdt>
      <w:sdtPr>
        <w:id w:val="-1341614420"/>
        <w:placeholder>
          <w:docPart w:val="97FD9360D558EB4C9E05E6390DE76DA3"/>
        </w:placeholder>
        <w:temporary/>
        <w:showingPlcHdr/>
        <w15:appearance w15:val="hidden"/>
      </w:sdtPr>
      <w:sdtContent>
        <w:p w14:paraId="288E896E" w14:textId="77777777" w:rsidR="00AA11F3" w:rsidRDefault="00000000">
          <w:pPr>
            <w:pStyle w:val="Heading2"/>
          </w:pPr>
          <w:r>
            <w:t>Heading 2</w:t>
          </w:r>
        </w:p>
      </w:sdtContent>
    </w:sdt>
    <w:sdt>
      <w:sdtPr>
        <w:id w:val="-1605723219"/>
        <w:placeholder>
          <w:docPart w:val="CDD747DE8F0B42469C6E11403374E4BC"/>
        </w:placeholder>
        <w:temporary/>
        <w:showingPlcHdr/>
        <w15:appearance w15:val="hidden"/>
      </w:sdtPr>
      <w:sdtContent>
        <w:p w14:paraId="7F3B0DC2" w14:textId="77777777" w:rsidR="00AA11F3" w:rsidRDefault="00000000">
          <w:r>
            <w:t>Want to insert a picture from your files or add a shape, text box, or table? You got it! On the Insert tab of the ribbon, just tap the option you need.</w:t>
          </w:r>
        </w:p>
      </w:sdtContent>
    </w:sdt>
    <w:sdt>
      <w:sdtPr>
        <w:id w:val="-1534882458"/>
        <w:placeholder>
          <w:docPart w:val="B624632FBED5A645B2BCA3E4788124B4"/>
        </w:placeholder>
        <w:temporary/>
        <w:showingPlcHdr/>
        <w15:appearance w15:val="hidden"/>
      </w:sdtPr>
      <w:sdtContent>
        <w:p w14:paraId="178BD2A6" w14:textId="77777777" w:rsidR="00AA11F3" w:rsidRDefault="00000000">
          <w:pPr>
            <w:pStyle w:val="Quote"/>
          </w:pPr>
          <w:r>
            <w:t>“Quote”</w:t>
          </w:r>
        </w:p>
      </w:sdtContent>
    </w:sdt>
    <w:sdt>
      <w:sdtPr>
        <w:id w:val="-287817642"/>
        <w:placeholder>
          <w:docPart w:val="AD5E3766746B834B9DD10F4F266EFE8F"/>
        </w:placeholder>
        <w:temporary/>
        <w:showingPlcHdr/>
        <w15:appearance w15:val="hidden"/>
      </w:sdtPr>
      <w:sdtContent>
        <w:p w14:paraId="6A1CF7DA" w14:textId="77777777" w:rsidR="00AA11F3" w:rsidRDefault="00000000">
          <w:r>
            <w:t>To apply any text formatting you see on this page with just a tap, on the Home tab of the ribbon, check out Styles.</w:t>
          </w:r>
        </w:p>
      </w:sdtContent>
    </w:sdt>
    <w:tbl>
      <w:tblPr>
        <w:tblStyle w:val="ReportTable"/>
        <w:tblW w:w="5000" w:type="pct"/>
        <w:tblLook w:val="04A0" w:firstRow="1" w:lastRow="0" w:firstColumn="1" w:lastColumn="0" w:noHBand="0" w:noVBand="1"/>
        <w:tblCaption w:val="Content table"/>
      </w:tblPr>
      <w:tblGrid>
        <w:gridCol w:w="3187"/>
        <w:gridCol w:w="3187"/>
        <w:gridCol w:w="3188"/>
      </w:tblGrid>
      <w:tr w:rsidR="00AA11F3" w14:paraId="3EC87B43" w14:textId="77777777" w:rsidTr="00AA1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745D6652" w14:textId="77777777" w:rsidR="00AA11F3" w:rsidRDefault="00AA11F3"/>
        </w:tc>
        <w:sdt>
          <w:sdtPr>
            <w:id w:val="-1622375482"/>
            <w:placeholder>
              <w:docPart w:val="8474DC0646D7504693ADAB09FC829037"/>
            </w:placeholder>
            <w:temporary/>
            <w:showingPlcHdr/>
            <w15:appearance w15:val="hidden"/>
          </w:sdtPr>
          <w:sdtContent>
            <w:tc>
              <w:tcPr>
                <w:tcW w:w="3187" w:type="dxa"/>
              </w:tcPr>
              <w:p w14:paraId="3E2B48DB" w14:textId="77777777" w:rsidR="00AA11F3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  <w:sdt>
          <w:sdtPr>
            <w:id w:val="-1698220457"/>
            <w:placeholder>
              <w:docPart w:val="365A20C8B010B445816AD95E520F4609"/>
            </w:placeholder>
            <w:temporary/>
            <w:showingPlcHdr/>
            <w15:appearance w15:val="hidden"/>
          </w:sdtPr>
          <w:sdtContent>
            <w:tc>
              <w:tcPr>
                <w:tcW w:w="3188" w:type="dxa"/>
              </w:tcPr>
              <w:p w14:paraId="1D96D725" w14:textId="77777777" w:rsidR="00AA11F3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</w:tr>
      <w:tr w:rsidR="00AA11F3" w14:paraId="3E89A3C2" w14:textId="77777777" w:rsidTr="00AA11F3">
        <w:sdt>
          <w:sdtPr>
            <w:id w:val="-426806486"/>
            <w:placeholder>
              <w:docPart w:val="E207FA598BBB794B8F670A21995FAFD5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87" w:type="dxa"/>
              </w:tcPr>
              <w:p w14:paraId="2C2D847F" w14:textId="77777777" w:rsidR="00AA11F3" w:rsidRDefault="00000000">
                <w:r>
                  <w:t>Row Heading</w:t>
                </w:r>
              </w:p>
            </w:tc>
          </w:sdtContent>
        </w:sdt>
        <w:sdt>
          <w:sdtPr>
            <w:id w:val="-91939099"/>
            <w:placeholder>
              <w:docPart w:val="C7EFDC7DB4C99A42B2CA34BA425BD213"/>
            </w:placeholder>
            <w:temporary/>
            <w:showingPlcHdr/>
            <w15:appearance w15:val="hidden"/>
          </w:sdtPr>
          <w:sdtContent>
            <w:tc>
              <w:tcPr>
                <w:tcW w:w="3187" w:type="dxa"/>
              </w:tcPr>
              <w:p w14:paraId="6940B6BA" w14:textId="77777777" w:rsidR="00AA11F3" w:rsidRDefault="0000000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1315679772"/>
            <w:placeholder>
              <w:docPart w:val="37C737EC4270154691E57F883DBFFE57"/>
            </w:placeholder>
            <w:temporary/>
            <w:showingPlcHdr/>
            <w15:appearance w15:val="hidden"/>
          </w:sdtPr>
          <w:sdtContent>
            <w:tc>
              <w:tcPr>
                <w:tcW w:w="3188" w:type="dxa"/>
              </w:tcPr>
              <w:p w14:paraId="72AEFF6B" w14:textId="77777777" w:rsidR="00AA11F3" w:rsidRDefault="0000000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AA11F3" w14:paraId="07180D41" w14:textId="77777777" w:rsidTr="00AA11F3">
        <w:sdt>
          <w:sdtPr>
            <w:id w:val="1675531066"/>
            <w:placeholder>
              <w:docPart w:val="963D677252D8A94DAA773E50E54ED052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87" w:type="dxa"/>
              </w:tcPr>
              <w:p w14:paraId="415C14EE" w14:textId="77777777" w:rsidR="00AA11F3" w:rsidRDefault="00000000">
                <w:r>
                  <w:t>Row Heading</w:t>
                </w:r>
              </w:p>
            </w:tc>
          </w:sdtContent>
        </w:sdt>
        <w:sdt>
          <w:sdtPr>
            <w:id w:val="-1841530532"/>
            <w:placeholder>
              <w:docPart w:val="7F2038717CD4B84BA07201C4FFD28B71"/>
            </w:placeholder>
            <w:temporary/>
            <w:showingPlcHdr/>
            <w15:appearance w15:val="hidden"/>
          </w:sdtPr>
          <w:sdtContent>
            <w:tc>
              <w:tcPr>
                <w:tcW w:w="3187" w:type="dxa"/>
              </w:tcPr>
              <w:p w14:paraId="049BC4EF" w14:textId="77777777" w:rsidR="00AA11F3" w:rsidRDefault="0000000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-800923244"/>
            <w:placeholder>
              <w:docPart w:val="3282C847CB034944A3C9F6ED899DABDC"/>
            </w:placeholder>
            <w:temporary/>
            <w:showingPlcHdr/>
            <w15:appearance w15:val="hidden"/>
          </w:sdtPr>
          <w:sdtContent>
            <w:tc>
              <w:tcPr>
                <w:tcW w:w="3188" w:type="dxa"/>
              </w:tcPr>
              <w:p w14:paraId="66DEA976" w14:textId="77777777" w:rsidR="00AA11F3" w:rsidRDefault="0000000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AA11F3" w14:paraId="7B2360D0" w14:textId="77777777" w:rsidTr="00AA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40C133FB" w14:textId="77777777" w:rsidR="00AA11F3" w:rsidRDefault="00AA11F3"/>
        </w:tc>
        <w:tc>
          <w:tcPr>
            <w:tcW w:w="3187" w:type="dxa"/>
          </w:tcPr>
          <w:p w14:paraId="4EF3F4F5" w14:textId="77777777" w:rsidR="00AA11F3" w:rsidRDefault="00AA1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00092D81" w14:textId="77777777" w:rsidR="00AA11F3" w:rsidRDefault="00AA1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45F930" w14:textId="77777777" w:rsidR="00AA11F3" w:rsidRDefault="00AA11F3"/>
    <w:sectPr w:rsidR="00AA11F3">
      <w:footerReference w:type="default" r:id="rId8"/>
      <w:pgSz w:w="12240" w:h="15840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09B56" w14:textId="77777777" w:rsidR="00BB4627" w:rsidRDefault="00BB4627">
      <w:pPr>
        <w:spacing w:after="0" w:line="240" w:lineRule="auto"/>
      </w:pPr>
      <w:r>
        <w:separator/>
      </w:r>
    </w:p>
    <w:p w14:paraId="75A4234E" w14:textId="77777777" w:rsidR="00BB4627" w:rsidRDefault="00BB4627"/>
    <w:p w14:paraId="34EB6B49" w14:textId="77777777" w:rsidR="00BB4627" w:rsidRDefault="00BB4627"/>
  </w:endnote>
  <w:endnote w:type="continuationSeparator" w:id="0">
    <w:p w14:paraId="29D348A2" w14:textId="77777777" w:rsidR="00BB4627" w:rsidRDefault="00BB4627">
      <w:pPr>
        <w:spacing w:after="0" w:line="240" w:lineRule="auto"/>
      </w:pPr>
      <w:r>
        <w:continuationSeparator/>
      </w:r>
    </w:p>
    <w:p w14:paraId="29962553" w14:textId="77777777" w:rsidR="00BB4627" w:rsidRDefault="00BB4627"/>
    <w:p w14:paraId="0022BD05" w14:textId="77777777" w:rsidR="00BB4627" w:rsidRDefault="00BB46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F3ED4F" w14:textId="77777777" w:rsidR="00AA11F3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2DA06" w14:textId="77777777" w:rsidR="00BB4627" w:rsidRDefault="00BB4627">
      <w:pPr>
        <w:spacing w:after="0" w:line="240" w:lineRule="auto"/>
      </w:pPr>
      <w:r>
        <w:separator/>
      </w:r>
    </w:p>
    <w:p w14:paraId="31D31037" w14:textId="77777777" w:rsidR="00BB4627" w:rsidRDefault="00BB4627"/>
    <w:p w14:paraId="0921E786" w14:textId="77777777" w:rsidR="00BB4627" w:rsidRDefault="00BB4627"/>
  </w:footnote>
  <w:footnote w:type="continuationSeparator" w:id="0">
    <w:p w14:paraId="602DF331" w14:textId="77777777" w:rsidR="00BB4627" w:rsidRDefault="00BB4627">
      <w:pPr>
        <w:spacing w:after="0" w:line="240" w:lineRule="auto"/>
      </w:pPr>
      <w:r>
        <w:continuationSeparator/>
      </w:r>
    </w:p>
    <w:p w14:paraId="5DD791F7" w14:textId="77777777" w:rsidR="00BB4627" w:rsidRDefault="00BB4627"/>
    <w:p w14:paraId="3207918A" w14:textId="77777777" w:rsidR="00BB4627" w:rsidRDefault="00BB46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D142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00655">
    <w:abstractNumId w:val="9"/>
  </w:num>
  <w:num w:numId="2" w16cid:durableId="569534678">
    <w:abstractNumId w:val="11"/>
  </w:num>
  <w:num w:numId="3" w16cid:durableId="1602184848">
    <w:abstractNumId w:val="14"/>
  </w:num>
  <w:num w:numId="4" w16cid:durableId="948660830">
    <w:abstractNumId w:val="12"/>
  </w:num>
  <w:num w:numId="5" w16cid:durableId="1455707090">
    <w:abstractNumId w:val="10"/>
  </w:num>
  <w:num w:numId="6" w16cid:durableId="2046515876">
    <w:abstractNumId w:val="7"/>
  </w:num>
  <w:num w:numId="7" w16cid:durableId="2109806741">
    <w:abstractNumId w:val="6"/>
  </w:num>
  <w:num w:numId="8" w16cid:durableId="2115242406">
    <w:abstractNumId w:val="5"/>
  </w:num>
  <w:num w:numId="9" w16cid:durableId="49309443">
    <w:abstractNumId w:val="4"/>
  </w:num>
  <w:num w:numId="10" w16cid:durableId="814564232">
    <w:abstractNumId w:val="8"/>
  </w:num>
  <w:num w:numId="11" w16cid:durableId="571505029">
    <w:abstractNumId w:val="3"/>
  </w:num>
  <w:num w:numId="12" w16cid:durableId="555355745">
    <w:abstractNumId w:val="2"/>
  </w:num>
  <w:num w:numId="13" w16cid:durableId="1211918340">
    <w:abstractNumId w:val="1"/>
  </w:num>
  <w:num w:numId="14" w16cid:durableId="685863809">
    <w:abstractNumId w:val="0"/>
  </w:num>
  <w:num w:numId="15" w16cid:durableId="2081367561">
    <w:abstractNumId w:val="13"/>
  </w:num>
  <w:num w:numId="16" w16cid:durableId="18912653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32"/>
    <w:rsid w:val="00AA11F3"/>
    <w:rsid w:val="00B80732"/>
    <w:rsid w:val="00BB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5396B"/>
  <w15:chartTrackingRefBased/>
  <w15:docId w15:val="{93775566-3A8C-8B43-9E54-B25E5872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300" w:line="240" w:lineRule="auto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sz w:val="32"/>
    </w:rPr>
  </w:style>
  <w:style w:type="paragraph" w:styleId="Title">
    <w:name w:val="Title"/>
    <w:basedOn w:val="Normal"/>
    <w:link w:val="TitleChar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ListNumber">
    <w:name w:val="List Number"/>
    <w:basedOn w:val="Normal"/>
    <w:uiPriority w:val="13"/>
    <w:qFormat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000000" w:themeColor="tex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TableNormal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Header">
    <w:name w:val="header"/>
    <w:basedOn w:val="Normal"/>
    <w:link w:val="HeaderChar"/>
    <w:uiPriority w:val="99"/>
    <w:qFormat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glossaryDocument" Target="glossary/document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8C2D0D2-2BFB-6548-9CFF-AD1B5F57A35E%7dtf50002040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69B617F3890C47A50903DFE9F30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5F521-3E64-FE48-8896-40F85A75D27A}"/>
      </w:docPartPr>
      <w:docPartBody>
        <w:p w:rsidR="00000000" w:rsidRDefault="00000000">
          <w:pPr>
            <w:pStyle w:val="3169B617F3890C47A50903DFE9F308C1"/>
          </w:pPr>
          <w:r>
            <w:t>Subtitle</w:t>
          </w:r>
        </w:p>
      </w:docPartBody>
    </w:docPart>
    <w:docPart>
      <w:docPartPr>
        <w:name w:val="403633BADCEFBA4DB4A994555BB9F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F08DC-A99B-B748-B9CB-F568F9360880}"/>
      </w:docPartPr>
      <w:docPartBody>
        <w:p w:rsidR="00000000" w:rsidRDefault="00000000">
          <w:pPr>
            <w:pStyle w:val="403633BADCEFBA4DB4A994555BB9FD8B"/>
          </w:pPr>
          <w:r>
            <w:t>Title</w:t>
          </w:r>
        </w:p>
      </w:docPartBody>
    </w:docPart>
    <w:docPart>
      <w:docPartPr>
        <w:name w:val="D6E0206ED9ED6D46A10532267A953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1C6D1-B0FA-EB4F-8E4F-33D779121F7A}"/>
      </w:docPartPr>
      <w:docPartBody>
        <w:p w:rsidR="00000000" w:rsidRDefault="00000000">
          <w:pPr>
            <w:pStyle w:val="D6E0206ED9ED6D46A10532267A9532B8"/>
          </w:pPr>
          <w:r>
            <w:rPr>
              <w:noProof/>
            </w:rPr>
            <w:t>Author</w:t>
          </w:r>
        </w:p>
      </w:docPartBody>
    </w:docPart>
    <w:docPart>
      <w:docPartPr>
        <w:name w:val="D9D9B8F127768E49A56ABD07B4550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C2756-3223-8C4A-9035-B4A6B0243B31}"/>
      </w:docPartPr>
      <w:docPartBody>
        <w:p w:rsidR="00000000" w:rsidRDefault="00000000">
          <w:pPr>
            <w:pStyle w:val="D9D9B8F127768E49A56ABD07B455004B"/>
          </w:pPr>
          <w:r>
            <w:rPr>
              <w:noProof/>
            </w:rPr>
            <w:t>Heading 1</w:t>
          </w:r>
        </w:p>
      </w:docPartBody>
    </w:docPart>
    <w:docPart>
      <w:docPartPr>
        <w:name w:val="B08EFA21D4DECF44A92E342D298EE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4AD8E-D9F0-9A49-A2B1-65769A059A82}"/>
      </w:docPartPr>
      <w:docPartBody>
        <w:p w:rsidR="00000000" w:rsidRDefault="00000000">
          <w:pPr>
            <w:pStyle w:val="B08EFA21D4DECF44A92E342D298EE658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7BA9E9380627CA42A4087DCFC1048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F3767-5C7B-F34E-A5CF-8FEE06D6681A}"/>
      </w:docPartPr>
      <w:docPartBody>
        <w:p w:rsidR="00A95F30" w:rsidRDefault="00000000">
          <w:pPr>
            <w:pStyle w:val="ListBullet"/>
          </w:pPr>
          <w:r>
            <w:t>View and edit this document in Word on your computer, tablet, or phone.</w:t>
          </w:r>
        </w:p>
        <w:p w:rsidR="00000000" w:rsidRDefault="00000000">
          <w:pPr>
            <w:pStyle w:val="7BA9E9380627CA42A4087DCFC1048F8D"/>
          </w:pPr>
          <w:r>
            <w:t>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97FD9360D558EB4C9E05E6390DE76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3C14A-4F8C-1C44-951F-21928B15967B}"/>
      </w:docPartPr>
      <w:docPartBody>
        <w:p w:rsidR="00000000" w:rsidRDefault="00000000">
          <w:pPr>
            <w:pStyle w:val="97FD9360D558EB4C9E05E6390DE76DA3"/>
          </w:pPr>
          <w:r>
            <w:t>Heading 2</w:t>
          </w:r>
        </w:p>
      </w:docPartBody>
    </w:docPart>
    <w:docPart>
      <w:docPartPr>
        <w:name w:val="CDD747DE8F0B42469C6E11403374E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BBF38-B233-974F-8718-2206CC1BF4B9}"/>
      </w:docPartPr>
      <w:docPartBody>
        <w:p w:rsidR="00000000" w:rsidRDefault="00000000">
          <w:pPr>
            <w:pStyle w:val="CDD747DE8F0B42469C6E11403374E4BC"/>
          </w:pPr>
          <w:r>
            <w:t>Want to insert a picture from your files or add a shape, text box, or table? You got it! On the Insert tab of the ribbon, just tap the option you need.</w:t>
          </w:r>
        </w:p>
      </w:docPartBody>
    </w:docPart>
    <w:docPart>
      <w:docPartPr>
        <w:name w:val="B624632FBED5A645B2BCA3E478812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E78AB-0978-144A-9C69-F6E56F6F8939}"/>
      </w:docPartPr>
      <w:docPartBody>
        <w:p w:rsidR="00000000" w:rsidRDefault="00000000">
          <w:pPr>
            <w:pStyle w:val="B624632FBED5A645B2BCA3E4788124B4"/>
          </w:pPr>
          <w:r>
            <w:t>“Quote”</w:t>
          </w:r>
        </w:p>
      </w:docPartBody>
    </w:docPart>
    <w:docPart>
      <w:docPartPr>
        <w:name w:val="AD5E3766746B834B9DD10F4F266EF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2AC2A-582E-9949-B72E-5AB2A7B76079}"/>
      </w:docPartPr>
      <w:docPartBody>
        <w:p w:rsidR="00000000" w:rsidRDefault="00000000">
          <w:pPr>
            <w:pStyle w:val="AD5E3766746B834B9DD10F4F266EFE8F"/>
          </w:pPr>
          <w:r>
            <w:t>To apply any text formatting you see on this page with just a tap, on the Home tab of the ribbon, check out Styles.</w:t>
          </w:r>
        </w:p>
      </w:docPartBody>
    </w:docPart>
    <w:docPart>
      <w:docPartPr>
        <w:name w:val="8474DC0646D7504693ADAB09FC829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7DF42-BBDD-F043-94A8-8BCDDC88626F}"/>
      </w:docPartPr>
      <w:docPartBody>
        <w:p w:rsidR="00000000" w:rsidRDefault="00000000">
          <w:pPr>
            <w:pStyle w:val="8474DC0646D7504693ADAB09FC829037"/>
          </w:pPr>
          <w:r>
            <w:t>Column Heading</w:t>
          </w:r>
        </w:p>
      </w:docPartBody>
    </w:docPart>
    <w:docPart>
      <w:docPartPr>
        <w:name w:val="365A20C8B010B445816AD95E520F4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E1B96-8F08-A242-A4F7-89F1287295B0}"/>
      </w:docPartPr>
      <w:docPartBody>
        <w:p w:rsidR="00000000" w:rsidRDefault="00000000">
          <w:pPr>
            <w:pStyle w:val="365A20C8B010B445816AD95E520F4609"/>
          </w:pPr>
          <w:r>
            <w:t>Column Heading</w:t>
          </w:r>
        </w:p>
      </w:docPartBody>
    </w:docPart>
    <w:docPart>
      <w:docPartPr>
        <w:name w:val="E207FA598BBB794B8F670A21995FA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000C1-E4BA-A647-9088-A2BB443FFF2F}"/>
      </w:docPartPr>
      <w:docPartBody>
        <w:p w:rsidR="00000000" w:rsidRDefault="00000000">
          <w:pPr>
            <w:pStyle w:val="E207FA598BBB794B8F670A21995FAFD5"/>
          </w:pPr>
          <w:r>
            <w:t>Row Heading</w:t>
          </w:r>
        </w:p>
      </w:docPartBody>
    </w:docPart>
    <w:docPart>
      <w:docPartPr>
        <w:name w:val="C7EFDC7DB4C99A42B2CA34BA425BD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06176-BE6B-B74F-A00E-9839F7C3C696}"/>
      </w:docPartPr>
      <w:docPartBody>
        <w:p w:rsidR="00000000" w:rsidRDefault="00000000">
          <w:pPr>
            <w:pStyle w:val="C7EFDC7DB4C99A42B2CA34BA425BD213"/>
          </w:pPr>
          <w:r>
            <w:t>Text</w:t>
          </w:r>
        </w:p>
      </w:docPartBody>
    </w:docPart>
    <w:docPart>
      <w:docPartPr>
        <w:name w:val="37C737EC4270154691E57F883DBFF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561B3-FB3D-B240-B1DA-7E8CC0238B84}"/>
      </w:docPartPr>
      <w:docPartBody>
        <w:p w:rsidR="00000000" w:rsidRDefault="00000000">
          <w:pPr>
            <w:pStyle w:val="37C737EC4270154691E57F883DBFFE57"/>
          </w:pPr>
          <w:r>
            <w:t>123.45</w:t>
          </w:r>
        </w:p>
      </w:docPartBody>
    </w:docPart>
    <w:docPart>
      <w:docPartPr>
        <w:name w:val="963D677252D8A94DAA773E50E54ED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61B9E-9345-9D4F-AB8E-675EA242425E}"/>
      </w:docPartPr>
      <w:docPartBody>
        <w:p w:rsidR="00000000" w:rsidRDefault="00000000">
          <w:pPr>
            <w:pStyle w:val="963D677252D8A94DAA773E50E54ED052"/>
          </w:pPr>
          <w:r>
            <w:t>Row Heading</w:t>
          </w:r>
        </w:p>
      </w:docPartBody>
    </w:docPart>
    <w:docPart>
      <w:docPartPr>
        <w:name w:val="7F2038717CD4B84BA07201C4FFD28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CBF29-7050-4447-B7C9-71398707564B}"/>
      </w:docPartPr>
      <w:docPartBody>
        <w:p w:rsidR="00000000" w:rsidRDefault="00000000">
          <w:pPr>
            <w:pStyle w:val="7F2038717CD4B84BA07201C4FFD28B71"/>
          </w:pPr>
          <w:r>
            <w:t>Text</w:t>
          </w:r>
        </w:p>
      </w:docPartBody>
    </w:docPart>
    <w:docPart>
      <w:docPartPr>
        <w:name w:val="3282C847CB034944A3C9F6ED899DA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64390-77EA-2249-84C4-28625DFEC528}"/>
      </w:docPartPr>
      <w:docPartBody>
        <w:p w:rsidR="00000000" w:rsidRDefault="00000000">
          <w:pPr>
            <w:pStyle w:val="3282C847CB034944A3C9F6ED899DABDC"/>
          </w:pPr>
          <w:r>
            <w:t>123.45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93161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C9"/>
    <w:rsid w:val="0057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69B617F3890C47A50903DFE9F308C1">
    <w:name w:val="3169B617F3890C47A50903DFE9F308C1"/>
  </w:style>
  <w:style w:type="paragraph" w:customStyle="1" w:styleId="403633BADCEFBA4DB4A994555BB9FD8B">
    <w:name w:val="403633BADCEFBA4DB4A994555BB9FD8B"/>
  </w:style>
  <w:style w:type="paragraph" w:customStyle="1" w:styleId="D6E0206ED9ED6D46A10532267A9532B8">
    <w:name w:val="D6E0206ED9ED6D46A10532267A9532B8"/>
  </w:style>
  <w:style w:type="paragraph" w:customStyle="1" w:styleId="D9D9B8F127768E49A56ABD07B455004B">
    <w:name w:val="D9D9B8F127768E49A56ABD07B455004B"/>
  </w:style>
  <w:style w:type="paragraph" w:customStyle="1" w:styleId="B08EFA21D4DECF44A92E342D298EE658">
    <w:name w:val="B08EFA21D4DECF44A92E342D298EE658"/>
  </w:style>
  <w:style w:type="paragraph" w:styleId="ListBullet">
    <w:name w:val="List Bullet"/>
    <w:basedOn w:val="Normal"/>
    <w:uiPriority w:val="12"/>
    <w:qFormat/>
    <w:pPr>
      <w:numPr>
        <w:numId w:val="1"/>
      </w:numPr>
      <w:spacing w:after="240" w:line="312" w:lineRule="auto"/>
    </w:pPr>
    <w:rPr>
      <w:rFonts w:eastAsiaTheme="minorHAnsi"/>
      <w:color w:val="000000" w:themeColor="text1"/>
      <w:sz w:val="24"/>
      <w:szCs w:val="24"/>
      <w:lang w:eastAsia="ja-JP"/>
    </w:rPr>
  </w:style>
  <w:style w:type="paragraph" w:customStyle="1" w:styleId="7BA9E9380627CA42A4087DCFC1048F8D">
    <w:name w:val="7BA9E9380627CA42A4087DCFC1048F8D"/>
  </w:style>
  <w:style w:type="paragraph" w:customStyle="1" w:styleId="97FD9360D558EB4C9E05E6390DE76DA3">
    <w:name w:val="97FD9360D558EB4C9E05E6390DE76DA3"/>
  </w:style>
  <w:style w:type="paragraph" w:customStyle="1" w:styleId="CDD747DE8F0B42469C6E11403374E4BC">
    <w:name w:val="CDD747DE8F0B42469C6E11403374E4BC"/>
  </w:style>
  <w:style w:type="paragraph" w:customStyle="1" w:styleId="B624632FBED5A645B2BCA3E4788124B4">
    <w:name w:val="B624632FBED5A645B2BCA3E4788124B4"/>
  </w:style>
  <w:style w:type="paragraph" w:customStyle="1" w:styleId="AD5E3766746B834B9DD10F4F266EFE8F">
    <w:name w:val="AD5E3766746B834B9DD10F4F266EFE8F"/>
  </w:style>
  <w:style w:type="paragraph" w:customStyle="1" w:styleId="8474DC0646D7504693ADAB09FC829037">
    <w:name w:val="8474DC0646D7504693ADAB09FC829037"/>
  </w:style>
  <w:style w:type="paragraph" w:customStyle="1" w:styleId="365A20C8B010B445816AD95E520F4609">
    <w:name w:val="365A20C8B010B445816AD95E520F4609"/>
  </w:style>
  <w:style w:type="paragraph" w:customStyle="1" w:styleId="E207FA598BBB794B8F670A21995FAFD5">
    <w:name w:val="E207FA598BBB794B8F670A21995FAFD5"/>
  </w:style>
  <w:style w:type="paragraph" w:customStyle="1" w:styleId="C7EFDC7DB4C99A42B2CA34BA425BD213">
    <w:name w:val="C7EFDC7DB4C99A42B2CA34BA425BD213"/>
  </w:style>
  <w:style w:type="paragraph" w:customStyle="1" w:styleId="37C737EC4270154691E57F883DBFFE57">
    <w:name w:val="37C737EC4270154691E57F883DBFFE57"/>
  </w:style>
  <w:style w:type="paragraph" w:customStyle="1" w:styleId="963D677252D8A94DAA773E50E54ED052">
    <w:name w:val="963D677252D8A94DAA773E50E54ED052"/>
  </w:style>
  <w:style w:type="paragraph" w:customStyle="1" w:styleId="7F2038717CD4B84BA07201C4FFD28B71">
    <w:name w:val="7F2038717CD4B84BA07201C4FFD28B71"/>
  </w:style>
  <w:style w:type="paragraph" w:customStyle="1" w:styleId="3282C847CB034944A3C9F6ED899DABDC">
    <w:name w:val="3282C847CB034944A3C9F6ED899DAB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{08C2D0D2-2BFB-6548-9CFF-AD1B5F57A35E}tf50002040.dotx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chemalatha14082004@gmail.com</dc:creator>
  <cp:keywords/>
  <dc:description/>
  <cp:lastModifiedBy>chemalatha14082004@gmail.com</cp:lastModifiedBy>
  <cp:revision>2</cp:revision>
  <dcterms:created xsi:type="dcterms:W3CDTF">2022-11-23T04:54:00Z</dcterms:created>
  <dcterms:modified xsi:type="dcterms:W3CDTF">2022-11-23T04:54:00Z</dcterms:modified>
</cp:coreProperties>
</file>